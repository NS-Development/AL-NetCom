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tc>
          <w:tcPr>
            <w:tcW w:w="2069" w:type="pct"/>
          </w:tcPr>
          <w:p w:rsidRPr="00204F31" w:rsidR="00C43401" w:rsidP="00D54DEE" w:rsidRDefault="00DF4699" w14:paraId="21CA28F0" w14:textId="1C8C3848">
            <w:pPr>
              <w:pStyle w:val="Ingenafstand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Invoice/1306"/>
                <w:id w:val="-346637227"/>
                <w:placeholder>
                  <w:docPart w:val="CEDF5E3431064BB6BB9D44760C7A4D44"/>
                </w:placeholder>
                <w:dataBinding w:prefixMappings="xmlns:ns0='urn:microsoft-dynamics-nav/reports/Standard_Sales_Invoice/1306/'" w:xpath="/ns0:NavWordReportXmlPart[1]/ns0:Header[1]/ns0:CustomerAddress1[1]" w:storeItemID="{AF7A6226-6056-400F-ADDA-E1ADA7C08250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04F31" w:rsidR="00C43401">
                  <w:rPr>
                    <w:lang w:val="da-DK"/>
                  </w:rPr>
                  <w:t>CustomerAddress1</w:t>
                </w:r>
              </w:sdtContent>
            </w:sdt>
          </w:p>
        </w:tc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EndPr/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Ingenafstand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EndPr/>
          <w:sdtContent>
            <w:tc>
              <w:tcPr>
                <w:tcW w:w="2069" w:type="pct"/>
              </w:tcPr>
              <w:p w:rsidRPr="00204F31" w:rsidR="00C43401" w:rsidP="00D54DEE" w:rsidRDefault="00C43401" w14:paraId="1489D3F5" w14:textId="77777777">
                <w:pPr>
                  <w:pStyle w:val="Ingenafstand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EndPr/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Ingenafstand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EndPr/>
          <w:sdtContent>
            <w:tc>
              <w:tcPr>
                <w:tcW w:w="2069" w:type="pct"/>
              </w:tcPr>
              <w:p w:rsidRPr="00204F31" w:rsidR="00C43401" w:rsidP="00D54DEE" w:rsidRDefault="00C43401" w14:paraId="64955C60" w14:textId="77777777">
                <w:pPr>
                  <w:pStyle w:val="Ingenafstand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EndPr/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Ingenafstand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EndPr/>
          <w:sdtContent>
            <w:tc>
              <w:tcPr>
                <w:tcW w:w="2069" w:type="pct"/>
              </w:tcPr>
              <w:p w:rsidRPr="00204F31" w:rsidR="00C43401" w:rsidP="00D54DEE" w:rsidRDefault="00C43401" w14:paraId="37169D23" w14:textId="77777777">
                <w:pPr>
                  <w:pStyle w:val="Ingenafstand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EndPr/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Ingenafstand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EndPr/>
          <w:sdtContent>
            <w:tc>
              <w:tcPr>
                <w:tcW w:w="2069" w:type="pct"/>
              </w:tcPr>
              <w:p w:rsidRPr="00204F31" w:rsidR="00C43401" w:rsidP="00D54DEE" w:rsidRDefault="00C43401" w14:paraId="65DEF232" w14:textId="77777777">
                <w:pPr>
                  <w:pStyle w:val="Ingenafstand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EndPr/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Ingenafstand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EndPr/>
          <w:sdtContent>
            <w:tc>
              <w:tcPr>
                <w:tcW w:w="2069" w:type="pct"/>
              </w:tcPr>
              <w:p w:rsidRPr="00204F31" w:rsidR="00C43401" w:rsidP="00D54DEE" w:rsidRDefault="00C43401" w14:paraId="69ABE146" w14:textId="77777777">
                <w:pPr>
                  <w:pStyle w:val="Ingenafstand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EndPr/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Ingenafstand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EndPr/>
          <w:sdtContent>
            <w:tc>
              <w:tcPr>
                <w:tcW w:w="2069" w:type="pct"/>
              </w:tcPr>
              <w:p w:rsidRPr="00204F31" w:rsidR="00C43401" w:rsidP="00D54DEE" w:rsidRDefault="00C43401" w14:paraId="3A695A0F" w14:textId="77777777">
                <w:pPr>
                  <w:pStyle w:val="Ingenafstand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DF4699" w14:paraId="76B0B9E7" w14:textId="77777777">
            <w:pPr>
              <w:pStyle w:val="Ingenafstand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EndPr/>
              <w:sdtContent>
                <w:proofErr w:type="spellStart"/>
                <w:r w:rsidRPr="00204F31" w:rsidR="00C43401">
                  <w:rPr>
                    <w:lang w:val="da-DK"/>
                  </w:rPr>
                  <w:t>CompanyLegalOffice_Lbl</w:t>
                </w:r>
                <w:proofErr w:type="spellEnd"/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EndPr/>
              <w:sdtContent>
                <w:proofErr w:type="spellStart"/>
                <w:r w:rsidRPr="00204F31" w:rsidR="00C43401">
                  <w:rPr>
                    <w:lang w:val="da-DK"/>
                  </w:rPr>
                  <w:t>CompanyLegalOffice</w:t>
                </w:r>
                <w:proofErr w:type="spellEnd"/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EndPr/>
          <w:sdtContent>
            <w:tc>
              <w:tcPr>
                <w:tcW w:w="2069" w:type="pct"/>
              </w:tcPr>
              <w:p w:rsidRPr="00204F31" w:rsidR="00C43401" w:rsidP="00D54DEE" w:rsidRDefault="00C43401" w14:paraId="3B1FD57E" w14:textId="77777777">
                <w:pPr>
                  <w:pStyle w:val="Ingenafstand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Ingenafstand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el-Git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Overskrift1"/>
                </w:pPr>
                <w:proofErr w:type="spellStart"/>
                <w:r w:rsidRPr="00985550">
                  <w:rPr>
                    <w:lang w:val="da-DK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Overskrift1"/>
                </w:pPr>
                <w:proofErr w:type="spellStart"/>
                <w:r w:rsidRPr="00985550">
                  <w:rPr>
                    <w:lang w:val="da-DK"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Overskrift1"/>
                </w:pPr>
                <w:proofErr w:type="spellStart"/>
                <w:r w:rsidRPr="00985550">
                  <w:rPr>
                    <w:lang w:val="da-DK"/>
                  </w:rPr>
                  <w:t>DueDate_Lbl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EndPr/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Overskrift1"/>
                </w:pPr>
                <w:proofErr w:type="spellStart"/>
                <w:r w:rsidRPr="00985550">
                  <w:rPr>
                    <w:lang w:val="da-DK"/>
                  </w:rPr>
                  <w:t>PaymentTermsDescription_Lbl</w:t>
                </w:r>
                <w:proofErr w:type="spellEnd"/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proofErr w:type="spellStart"/>
                <w:r w:rsidRPr="00FD3C3E">
                  <w:rPr>
                    <w:lang w:val="da-DK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proofErr w:type="spellStart"/>
                <w:r w:rsidRPr="00FD3C3E">
                  <w:rPr>
                    <w:lang w:val="da-DK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proofErr w:type="spellStart"/>
                <w:r w:rsidRPr="00FD3C3E">
                  <w:rPr>
                    <w:lang w:val="da-DK"/>
                  </w:rPr>
                  <w:t>DueDate</w:t>
                </w:r>
                <w:proofErr w:type="spellEnd"/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EndPr/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proofErr w:type="spellStart"/>
                <w:r w:rsidRPr="00FD3C3E">
                  <w:rPr>
                    <w:lang w:val="da-DK"/>
                  </w:rPr>
                  <w:t>PaymentTermsDescription</w:t>
                </w:r>
                <w:proofErr w:type="spellEnd"/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C516A1" w:rsidR="00D54DEE" w:rsidP="00D54DEE" w:rsidRDefault="00D54DEE" w14:paraId="27B668D6" w14:textId="77777777">
                <w:pPr>
                  <w:pStyle w:val="Overskrift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C516A1" w:rsidR="00D54DEE" w:rsidP="00D54DEE" w:rsidRDefault="00D54DEE" w14:paraId="1BE0A9EB" w14:textId="77777777">
                <w:pPr>
                  <w:pStyle w:val="Overskrift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C516A1" w:rsidR="00D54DEE" w:rsidP="00D54DEE" w:rsidRDefault="00D54DEE" w14:paraId="14E35D7D" w14:textId="77777777">
                <w:pPr>
                  <w:pStyle w:val="Overskrift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EndPr/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Overskrift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FD3C3E" w:rsidR="00D54DEE" w:rsidP="00D54DEE" w:rsidRDefault="00D54DEE" w14:paraId="291B57D2" w14:textId="77777777">
                <w:proofErr w:type="spellStart"/>
                <w:r w:rsidRPr="00FD3C3E">
                  <w:rPr>
                    <w:lang w:val="da-DK"/>
                  </w:rPr>
                  <w:t>OrderNo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FD3C3E" w:rsidR="00D54DEE" w:rsidP="00D54DEE" w:rsidRDefault="00D54DEE" w14:paraId="1904CAE3" w14:textId="77777777">
                <w:proofErr w:type="spellStart"/>
                <w:r w:rsidRPr="00FD3C3E">
                  <w:rPr>
                    <w:lang w:val="da-DK"/>
                  </w:rPr>
                  <w:t>ShipmentMethodDescription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Pr="00FD3C3E" w:rsidR="00D54DEE" w:rsidP="00D54DEE" w:rsidRDefault="00D54DEE" w14:paraId="67E837C3" w14:textId="77777777">
                <w:proofErr w:type="spellStart"/>
                <w:r w:rsidRPr="00FD3C3E">
                  <w:rPr>
                    <w:lang w:val="da-DK"/>
                  </w:rPr>
                  <w:t>PaymentMethodDescription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EndPr/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proofErr w:type="spellStart"/>
                <w:r w:rsidRPr="00FD3C3E">
                  <w:rPr>
                    <w:lang w:val="da-DK"/>
                  </w:rPr>
                  <w:t>PaymentReference</w:t>
                </w:r>
                <w:proofErr w:type="spellEnd"/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goHhBw=="/>
          </w:sdtPr>
          <w:sdtEndPr/>
          <w:sdtContent>
            <w:tc>
              <w:tcPr>
                <w:tcW w:w="2549" w:type="dxa"/>
              </w:tcPr>
              <w:p w:rsidRPr="008179F0" w:rsidR="008179F0" w:rsidP="00D54DEE" w:rsidRDefault="00106B1A" w14:paraId="0041B603" w14:textId="119CAD4A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goHhBw=="/>
          </w:sdtPr>
          <w:sdtEndPr/>
          <w:sdtContent>
            <w:tc>
              <w:tcPr>
                <w:tcW w:w="2549" w:type="dxa"/>
              </w:tcPr>
              <w:p w:rsidRPr="008179F0" w:rsidR="008179F0" w:rsidP="00D54DEE" w:rsidRDefault="00106B1A" w14:paraId="73F0484F" w14:textId="08F1D294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proofErr w:type="spellStart"/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goHhBw=="/>
          </w:sdtPr>
          <w:sdtEndPr/>
          <w:sdtContent>
            <w:tc>
              <w:tcPr>
                <w:tcW w:w="2549" w:type="dxa"/>
              </w:tcPr>
              <w:p w:rsidRPr="008179F0" w:rsidR="008179F0" w:rsidP="00D54DEE" w:rsidRDefault="00106B1A" w14:paraId="65EC1B88" w14:textId="1DA7A8F0"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goHhBw=="/>
          </w:sdtPr>
          <w:sdtEndPr/>
          <w:sdtContent>
            <w:tc>
              <w:tcPr>
                <w:tcW w:w="2549" w:type="dxa"/>
              </w:tcPr>
              <w:p w:rsidRPr="008179F0" w:rsidR="008179F0" w:rsidP="00D54DEE" w:rsidRDefault="00106B1A" w14:paraId="2DE9237F" w14:textId="73252373">
                <w:pPr>
                  <w:rPr>
                    <w:lang w:val="da-DK"/>
                  </w:rPr>
                </w:pPr>
                <w:proofErr w:type="spellStart"/>
                <w:r>
                  <w:rPr>
                    <w:lang w:val="da-DK"/>
                  </w:rPr>
                  <w:t>PackageTrackingNo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EndPr/>
          <w:sdtContent>
            <w:tc>
              <w:tcPr>
                <w:tcW w:w="2549" w:type="dxa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 " w:xpath="/ns0:NavWordReportXmlPart[1]/ns0:Header[1]/ns0:WorkDescriptionLines" w:storeItemID="{AF7A6226-6056-400F-ADDA-E1ADA7C08250}"/>
        <w15:repeatingSection/>
      </w:sdtPr>
      <w:sdtEndPr/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EndPr/>
              <w:sdtContent>
                <w:p w:rsidR="00D54DEE" w:rsidP="00106B1A" w:rsidRDefault="00F7093D" w14:paraId="67D0888E" w14:textId="77777777">
                  <w:proofErr w:type="spellStart"/>
                  <w:r>
                    <w:rPr>
                      <w:lang w:val="da-DK"/>
                    </w:rPr>
                    <w:t>WorkDescriptionLine</w:t>
                  </w:r>
                  <w:proofErr w:type="spellEnd"/>
                </w:p>
              </w:sdtContent>
            </w:sdt>
          </w:sdtContent>
        </w:sdt>
      </w:sdtContent>
    </w:sdt>
    <w:tbl>
      <w:tblPr>
        <w:tblW w:w="10206" w:type="dxa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2655"/>
        <w:gridCol w:w="2165"/>
        <w:gridCol w:w="850"/>
        <w:gridCol w:w="993"/>
        <w:gridCol w:w="567"/>
        <w:gridCol w:w="708"/>
        <w:gridCol w:w="1134"/>
      </w:tblGrid>
      <w:tr w:rsidRPr="00DB3913" w:rsidR="00AC2A98" w:rsidTr="00AC2A98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FDDD747F172B4F52B282CC925755DBDA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DB3913" w:rsidR="00AC2A98" w:rsidP="00D54DEE" w:rsidRDefault="00AC2A98" w14:paraId="4613A8AC" w14:textId="77777777">
                <w:pPr>
                  <w:pStyle w:val="Overskrift1"/>
                </w:pPr>
                <w:proofErr w:type="spellStart"/>
                <w:r w:rsidRPr="00DB3913">
                  <w:rPr>
                    <w:lang w:val="da-DK"/>
                  </w:rPr>
                  <w:t>ItemNo_Line_Lb</w:t>
                </w:r>
                <w:proofErr w:type="spellEnd"/>
                <w:r w:rsidRPr="00DB3913">
                  <w:rPr>
                    <w:lang w:val="da-DK"/>
                  </w:rPr>
                  <w:t>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FDDD747F172B4F52B282CC925755DBDA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EndPr/>
          <w:sdtContent>
            <w:tc>
              <w:tcPr>
                <w:tcW w:w="4820" w:type="dxa"/>
                <w:gridSpan w:val="2"/>
                <w:tcBorders>
                  <w:bottom w:val="single" w:color="auto" w:sz="4" w:space="0"/>
                </w:tcBorders>
                <w:vAlign w:val="bottom"/>
              </w:tcPr>
              <w:p w:rsidRPr="00DB3913" w:rsidR="00AC2A98" w:rsidP="00D54DEE" w:rsidRDefault="00AC2A98" w14:paraId="11A668DE" w14:textId="5787ECE8">
                <w:pPr>
                  <w:pStyle w:val="Overskrift1"/>
                </w:pPr>
                <w:proofErr w:type="spellStart"/>
                <w:r w:rsidRPr="00DB3913">
                  <w:rPr>
                    <w:lang w:val="da-DK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FDDD747F172B4F52B282CC925755DBDA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EndPr/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DB3913" w:rsidR="00AC2A98" w:rsidP="00D54DEE" w:rsidRDefault="00AC2A98" w14:paraId="3811B76F" w14:textId="77777777">
                <w:pPr>
                  <w:pStyle w:val="Overskrift1"/>
                  <w:jc w:val="right"/>
                </w:pPr>
                <w:proofErr w:type="spellStart"/>
                <w:r w:rsidRPr="00DB3913">
                  <w:rPr>
                    <w:lang w:val="da-DK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Price_Lbl"/>
            <w:tag w:val="#Nav: Standard_Sales_Invoice/1306"/>
            <w:id w:val="-1521079236"/>
            <w:placeholder>
              <w:docPart w:val="FDDD747F172B4F52B282CC925755DBDA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EndPr/>
          <w:sdtContent>
            <w:tc>
              <w:tcPr>
                <w:tcW w:w="993" w:type="dxa"/>
                <w:tcBorders>
                  <w:bottom w:val="single" w:color="auto" w:sz="4" w:space="0"/>
                </w:tcBorders>
                <w:vAlign w:val="bottom"/>
              </w:tcPr>
              <w:p w:rsidRPr="00DB3913" w:rsidR="00AC2A98" w:rsidP="00D54DEE" w:rsidRDefault="00AC2A98" w14:paraId="76940AAE" w14:textId="77777777">
                <w:pPr>
                  <w:pStyle w:val="Overskrift1"/>
                  <w:jc w:val="right"/>
                </w:pPr>
                <w:proofErr w:type="spellStart"/>
                <w:r w:rsidRPr="00DB3913">
                  <w:rPr>
                    <w:lang w:val="da-DK"/>
                  </w:rPr>
                  <w:t>UnitPrice_Lbl</w:t>
                </w:r>
                <w:proofErr w:type="spellEnd"/>
              </w:p>
            </w:tc>
          </w:sdtContent>
        </w:sdt>
        <w:tc>
          <w:tcPr>
            <w:tcW w:w="567" w:type="dxa"/>
            <w:tcBorders>
              <w:bottom w:val="single" w:color="auto" w:sz="4" w:space="0"/>
            </w:tcBorders>
            <w:vAlign w:val="bottom"/>
          </w:tcPr>
          <w:p w:rsidRPr="00DB3913" w:rsidR="00AC2A98" w:rsidP="00D54DEE" w:rsidRDefault="00AC2A98" w14:paraId="286AA4B5" w14:textId="77777777">
            <w:pPr>
              <w:pStyle w:val="Overskrift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FDDD747F172B4F52B282CC925755DBDA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EndPr/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DB3913" w:rsidR="00AC2A98" w:rsidP="00D54DEE" w:rsidRDefault="00AC2A98" w14:paraId="1E3D7206" w14:textId="77777777">
                <w:pPr>
                  <w:pStyle w:val="Overskrift1"/>
                  <w:jc w:val="right"/>
                </w:pPr>
                <w:proofErr w:type="spellStart"/>
                <w:r w:rsidRPr="00DB3913">
                  <w:rPr>
                    <w:lang w:val="da-DK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FDDD747F172B4F52B282CC925755DBDA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AC2A98" w:rsidP="00D54DEE" w:rsidRDefault="00AC2A98" w14:paraId="364C017C" w14:textId="77777777">
                <w:pPr>
                  <w:pStyle w:val="Overskrift1"/>
                  <w:jc w:val="right"/>
                </w:pPr>
                <w:proofErr w:type="spellStart"/>
                <w:r w:rsidRPr="00DB3913">
                  <w:rPr>
                    <w:lang w:val="da-DK"/>
                  </w:rPr>
                  <w:t>LineAmount_Line_Lbl</w:t>
                </w:r>
                <w:proofErr w:type="spellEnd"/>
              </w:p>
            </w:tc>
          </w:sdtContent>
        </w:sdt>
      </w:tr>
      <w:tr w:rsidRPr="00FD3C3E" w:rsidR="00AC2A98" w:rsidTr="00AC2A98" w14:paraId="0EC5B037" w14:textId="77777777">
        <w:trPr>
          <w:trHeight w:val="182"/>
          <w:jc w:val="right"/>
        </w:trPr>
        <w:tc>
          <w:tcPr>
            <w:tcW w:w="1134" w:type="dxa"/>
            <w:tcBorders>
              <w:top w:val="single" w:color="auto" w:sz="4" w:space="0"/>
            </w:tcBorders>
          </w:tcPr>
          <w:p w:rsidRPr="00FD3C3E" w:rsidR="00AC2A98" w:rsidP="00772EA7" w:rsidRDefault="00AC2A98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655" w:type="dxa"/>
            <w:tcBorders>
              <w:top w:val="single" w:color="auto" w:sz="4" w:space="0"/>
            </w:tcBorders>
          </w:tcPr>
          <w:p w:rsidRPr="00FD3C3E" w:rsidR="00AC2A98" w:rsidP="00772EA7" w:rsidRDefault="00AC2A98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single" w:color="auto" w:sz="4" w:space="0"/>
            </w:tcBorders>
          </w:tcPr>
          <w:p w:rsidRPr="00FD3C3E" w:rsidR="00AC2A98" w:rsidP="00772EA7" w:rsidRDefault="00AC2A98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FD3C3E" w:rsidR="00AC2A98" w:rsidP="00772EA7" w:rsidRDefault="00AC2A98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</w:tcPr>
          <w:p w:rsidRPr="00FD3C3E" w:rsidR="00AC2A98" w:rsidP="00772EA7" w:rsidRDefault="00AC2A98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FD3C3E" w:rsidR="00AC2A98" w:rsidP="00772EA7" w:rsidRDefault="00AC2A98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FD3C3E" w:rsidR="00AC2A98" w:rsidP="00772EA7" w:rsidRDefault="00AC2A98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AC2A98" w:rsidP="00772EA7" w:rsidRDefault="00AC2A98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C65B634B22A744C3BF6A75AC11059AC9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AC2A98" w:rsidTr="00AC2A98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F4DEAF42FB294D4EBD645D67ED6CE3EF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134" w:type="dxa"/>
                      </w:tcPr>
                      <w:p w:rsidRPr="00DA1FBA" w:rsidR="00AC2A98" w:rsidP="00106B1A" w:rsidRDefault="00AC2A98" w14:paraId="5105F084" w14:textId="48CCF364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NetComDescription_Line"/>
                    <w:tag w:val="#Nav: Standard_Sales_Invoice/1306"/>
                    <w:id w:val="553360794"/>
                    <w:placeholder>
                      <w:docPart w:val="344D9345961F4C6899DAF06C3C2E4B99"/>
                    </w:placeholder>
                    <w:dataBinding w:prefixMappings="xmlns:ns0='urn:microsoft-dynamics-nav/reports/Standard_Sales_Invoice/1306/' " w:xpath="/ns0:NavWordReportXmlPart[1]/ns0:Header[1]/ns0:Line[1]/ns0:NetComDescription_Line[1]" w:storeItemID="{AF7A6226-6056-400F-ADDA-E1ADA7C08250}"/>
                    <w:text/>
                  </w:sdtPr>
                  <w:sdtEndPr/>
                  <w:sdtContent>
                    <w:tc>
                      <w:tcPr>
                        <w:tcW w:w="4820" w:type="dxa"/>
                        <w:gridSpan w:val="2"/>
                      </w:tcPr>
                      <w:p w:rsidRPr="00DA1FBA" w:rsidR="00AC2A98" w:rsidP="00106B1A" w:rsidRDefault="00AC2A98" w14:paraId="5F7A16C2" w14:textId="26A1F41E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NetComDescription_Line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C7B60DA0F38A4FCA9EA7204559AA2FF0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EndPr/>
                  <w:sdtContent>
                    <w:tc>
                      <w:tcPr>
                        <w:tcW w:w="850" w:type="dxa"/>
                      </w:tcPr>
                      <w:p w:rsidRPr="00DA1FBA" w:rsidR="00AC2A98" w:rsidP="00106B1A" w:rsidRDefault="00AC2A98" w14:paraId="69C803CA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8D1EEAAAA86643B6826BA4A01C21B126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EndPr/>
                  <w:sdtContent>
                    <w:tc>
                      <w:tcPr>
                        <w:tcW w:w="993" w:type="dxa"/>
                      </w:tcPr>
                      <w:p w:rsidRPr="00DA1FBA" w:rsidR="00AC2A98" w:rsidP="00106B1A" w:rsidRDefault="00AC2A98" w14:paraId="58BCF64C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5CDD971EE5664292B1AF3C00BFFE49C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EndPr/>
                  <w:sdtContent>
                    <w:tc>
                      <w:tcPr>
                        <w:tcW w:w="567" w:type="dxa"/>
                      </w:tcPr>
                      <w:p w:rsidRPr="00DA1FBA" w:rsidR="00AC2A98" w:rsidP="00106B1A" w:rsidRDefault="00AC2A98" w14:paraId="64419C1F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947FECBCB7A94C9CA6C6697915F84867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DA1FBA" w:rsidR="00AC2A98" w:rsidP="00106B1A" w:rsidRDefault="00AC2A98" w14:paraId="440F3B49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1601B3C01053471CBA39D17268EA658F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EndPr/>
                  <w:sdtContent>
                    <w:tc>
                      <w:tcPr>
                        <w:tcW w:w="1134" w:type="dxa"/>
                        <w:tcMar>
                          <w:right w:w="0" w:type="dxa"/>
                        </w:tcMar>
                      </w:tcPr>
                      <w:p w:rsidRPr="00DA1FBA" w:rsidR="00AC2A98" w:rsidP="00106B1A" w:rsidRDefault="00AC2A98" w14:paraId="17623A30" w14:textId="1C122563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FD3C3E" w:rsidR="00AC2A98" w:rsidTr="00AC2A98" w14:paraId="573CB31E" w14:textId="77777777">
        <w:trPr>
          <w:trHeight w:val="227"/>
          <w:jc w:val="right"/>
        </w:trPr>
        <w:tc>
          <w:tcPr>
            <w:tcW w:w="1134" w:type="dxa"/>
          </w:tcPr>
          <w:p w:rsidRPr="00FD3C3E" w:rsidR="00AC2A98" w:rsidP="00D54DEE" w:rsidRDefault="00AC2A98" w14:paraId="0AF70EE9" w14:textId="77777777">
            <w:pPr>
              <w:pStyle w:val="Ingenafstand"/>
            </w:pPr>
          </w:p>
        </w:tc>
        <w:tc>
          <w:tcPr>
            <w:tcW w:w="2655" w:type="dxa"/>
          </w:tcPr>
          <w:p w:rsidRPr="00FD3C3E" w:rsidR="00AC2A98" w:rsidP="00D54DEE" w:rsidRDefault="00AC2A98" w14:paraId="4303ACA1" w14:textId="77777777">
            <w:pPr>
              <w:pStyle w:val="Ingenafstand"/>
            </w:pPr>
          </w:p>
        </w:tc>
        <w:tc>
          <w:tcPr>
            <w:tcW w:w="2165" w:type="dxa"/>
          </w:tcPr>
          <w:p w:rsidRPr="00FD3C3E" w:rsidR="00AC2A98" w:rsidP="00D54DEE" w:rsidRDefault="00AC2A98" w14:paraId="7F0267DD" w14:textId="77777777">
            <w:pPr>
              <w:pStyle w:val="Ingenafstand"/>
            </w:pPr>
          </w:p>
        </w:tc>
        <w:tc>
          <w:tcPr>
            <w:tcW w:w="850" w:type="dxa"/>
          </w:tcPr>
          <w:p w:rsidRPr="00FD3C3E" w:rsidR="00AC2A98" w:rsidP="00D54DEE" w:rsidRDefault="00AC2A98" w14:paraId="1A577F26" w14:textId="77777777">
            <w:pPr>
              <w:pStyle w:val="Ingenafstand"/>
            </w:pPr>
          </w:p>
        </w:tc>
        <w:tc>
          <w:tcPr>
            <w:tcW w:w="993" w:type="dxa"/>
          </w:tcPr>
          <w:p w:rsidRPr="00FD3C3E" w:rsidR="00AC2A98" w:rsidP="00D54DEE" w:rsidRDefault="00AC2A98" w14:paraId="386193FA" w14:textId="77777777">
            <w:pPr>
              <w:pStyle w:val="Ingenafstand"/>
            </w:pPr>
          </w:p>
        </w:tc>
        <w:tc>
          <w:tcPr>
            <w:tcW w:w="567" w:type="dxa"/>
          </w:tcPr>
          <w:p w:rsidRPr="00FD3C3E" w:rsidR="00AC2A98" w:rsidP="00D54DEE" w:rsidRDefault="00AC2A98" w14:paraId="1276C0F4" w14:textId="77777777">
            <w:pPr>
              <w:pStyle w:val="Ingenafstand"/>
            </w:pPr>
          </w:p>
        </w:tc>
        <w:tc>
          <w:tcPr>
            <w:tcW w:w="708" w:type="dxa"/>
          </w:tcPr>
          <w:p w:rsidRPr="00FD3C3E" w:rsidR="00AC2A98" w:rsidP="00D54DEE" w:rsidRDefault="00AC2A98" w14:paraId="70D51007" w14:textId="77777777">
            <w:pPr>
              <w:pStyle w:val="Ingenafstand"/>
            </w:pPr>
          </w:p>
        </w:tc>
        <w:tc>
          <w:tcPr>
            <w:tcW w:w="1134" w:type="dxa"/>
            <w:tcMar>
              <w:right w:w="0" w:type="dxa"/>
            </w:tcMar>
          </w:tcPr>
          <w:p w:rsidRPr="00FD3C3E" w:rsidR="00AC2A98" w:rsidP="00D54DEE" w:rsidRDefault="00AC2A98" w14:paraId="38D4D002" w14:textId="77777777">
            <w:pPr>
              <w:pStyle w:val="Ingenafstand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3E82B7D7E5DE4C148BCAD66443551191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AC2A98" w:rsidTr="00AC2A98" w14:paraId="2BFBA2EB" w14:textId="77777777">
                <w:trPr>
                  <w:trHeight w:val="227"/>
                  <w:jc w:val="right"/>
                </w:trPr>
                <w:tc>
                  <w:tcPr>
                    <w:tcW w:w="1134" w:type="dxa"/>
                  </w:tcPr>
                  <w:p w:rsidRPr="00FD3C3E" w:rsidR="00AC2A98" w:rsidP="00D54DEE" w:rsidRDefault="00AC2A98" w14:paraId="4EB0704C" w14:textId="4458D739">
                    <w:pPr>
                      <w:pStyle w:val="Ingenafstand"/>
                    </w:pPr>
                  </w:p>
                </w:tc>
                <w:tc>
                  <w:tcPr>
                    <w:tcW w:w="2655" w:type="dxa"/>
                  </w:tcPr>
                  <w:p w:rsidRPr="00FD3C3E" w:rsidR="00AC2A98" w:rsidP="00D54DEE" w:rsidRDefault="00AC2A98" w14:paraId="61D0EAC0" w14:textId="77777777">
                    <w:pPr>
                      <w:pStyle w:val="Ingenafstand"/>
                    </w:pPr>
                  </w:p>
                </w:tc>
                <w:tc>
                  <w:tcPr>
                    <w:tcW w:w="2165" w:type="dxa"/>
                  </w:tcPr>
                  <w:p w:rsidRPr="00FD3C3E" w:rsidR="00AC2A98" w:rsidP="00D54DEE" w:rsidRDefault="00AC2A98" w14:paraId="26CAAB1B" w14:textId="77777777">
                    <w:pPr>
                      <w:pStyle w:val="Ingenafstand"/>
                    </w:pPr>
                  </w:p>
                </w:tc>
                <w:tc>
                  <w:tcPr>
                    <w:tcW w:w="850" w:type="dxa"/>
                  </w:tcPr>
                  <w:p w:rsidRPr="00FD3C3E" w:rsidR="00AC2A98" w:rsidP="00D54DEE" w:rsidRDefault="00AC2A98" w14:paraId="4812FF1A" w14:textId="77777777">
                    <w:pPr>
                      <w:pStyle w:val="Ingenafstand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07B0069F7CD94F049F7D622D60D1DD45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EndPr/>
                  <w:sdtContent>
                    <w:tc>
                      <w:tcPr>
                        <w:tcW w:w="2268" w:type="dxa"/>
                        <w:gridSpan w:val="3"/>
                      </w:tcPr>
                      <w:p w:rsidRPr="00FD3C3E" w:rsidR="00AC2A98" w:rsidP="00106B1A" w:rsidRDefault="00AC2A98" w14:paraId="4CB1254D" w14:textId="77777777">
                        <w:pPr>
                          <w:pStyle w:val="Ingenafstand"/>
                        </w:pPr>
                        <w:proofErr w:type="spellStart"/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07B0069F7CD94F049F7D622D60D1DD45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EndPr/>
                  <w:sdtContent>
                    <w:tc>
                      <w:tcPr>
                        <w:tcW w:w="1134" w:type="dxa"/>
                        <w:tcMar>
                          <w:right w:w="0" w:type="dxa"/>
                        </w:tcMar>
                      </w:tcPr>
                      <w:p w:rsidRPr="00FD3C3E" w:rsidR="00AC2A98" w:rsidP="00106B1A" w:rsidRDefault="00AC2A98" w14:paraId="42F0D3D6" w14:textId="2537CCD6">
                        <w:pPr>
                          <w:pStyle w:val="Ingenafstand"/>
                        </w:pPr>
                        <w:proofErr w:type="spellStart"/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FD3C3E" w:rsidR="00AC2A98" w:rsidTr="00AC2A98" w14:paraId="45C60C20" w14:textId="77777777">
        <w:trPr>
          <w:trHeight w:val="227"/>
          <w:jc w:val="right"/>
        </w:trPr>
        <w:tc>
          <w:tcPr>
            <w:tcW w:w="1134" w:type="dxa"/>
          </w:tcPr>
          <w:p w:rsidRPr="005456C4" w:rsidR="00AC2A98" w:rsidP="00D54DEE" w:rsidRDefault="00AC2A98" w14:paraId="77B18F6C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2655" w:type="dxa"/>
          </w:tcPr>
          <w:p w:rsidRPr="005456C4" w:rsidR="00AC2A98" w:rsidP="00D54DEE" w:rsidRDefault="00AC2A98" w14:paraId="71D82894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2165" w:type="dxa"/>
          </w:tcPr>
          <w:p w:rsidRPr="005456C4" w:rsidR="00AC2A98" w:rsidP="00D54DEE" w:rsidRDefault="00AC2A98" w14:paraId="0C99A9D5" w14:textId="77777777">
            <w:pPr>
              <w:pStyle w:val="Ingenafstand"/>
              <w:rPr>
                <w:lang w:val="da-DK"/>
              </w:rPr>
            </w:pPr>
          </w:p>
        </w:tc>
        <w:tc>
          <w:tcPr>
            <w:tcW w:w="850" w:type="dxa"/>
          </w:tcPr>
          <w:p w:rsidRPr="005456C4" w:rsidR="00AC2A98" w:rsidP="00D54DEE" w:rsidRDefault="00AC2A98" w14:paraId="7E1511CA" w14:textId="77777777">
            <w:pPr>
              <w:pStyle w:val="Ingenafstand"/>
              <w:rPr>
                <w:lang w:val="da-DK"/>
              </w:rPr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4156B925AEF64322B6D2D29B26CDCAD2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EndPr/>
          <w:sdtContent>
            <w:tc>
              <w:tcPr>
                <w:tcW w:w="2268" w:type="dxa"/>
                <w:gridSpan w:val="3"/>
                <w:tcBorders>
                  <w:bottom w:val="single" w:color="auto" w:sz="4" w:space="0"/>
                </w:tcBorders>
              </w:tcPr>
              <w:p w:rsidRPr="00FD3C3E" w:rsidR="00AC2A98" w:rsidP="00DF7E1B" w:rsidRDefault="00AC2A98" w14:paraId="1EBB327D" w14:textId="77777777">
                <w:pPr>
                  <w:pStyle w:val="Ingenafstand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4156B925AEF64322B6D2D29B26CDCAD2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EndPr/>
          <w:sdtContent>
            <w:tc>
              <w:tcPr>
                <w:tcW w:w="1134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AC2A98" w:rsidP="00D54DEE" w:rsidRDefault="00AC2A98" w14:paraId="0E8CAC98" w14:textId="77777777">
                <w:pPr>
                  <w:pStyle w:val="Ingenafstand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EndPr/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proofErr w:type="spellStart"/>
          <w:r w:rsidRPr="005E42A0">
            <w:rPr>
              <w:b/>
              <w:lang w:val="da-DK"/>
            </w:rPr>
            <w:t>RemainingAmountText</w:t>
          </w:r>
          <w:proofErr w:type="spellEnd"/>
        </w:p>
      </w:sdtContent>
    </w:sdt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 " w:xpath="/ns0:NavWordReportXmlPart[1]/ns0:Header[1]/ns0:LineFee" w:storeItemID="{AF7A6226-6056-400F-ADDA-E1ADA7C08250}"/>
          <w15:repeatingSection/>
        </w:sdtPr>
        <w:sdtEndPr/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EndPr/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EndPr/>
                    <w:sdtContent>
                      <w:p w:rsidR="00D54DEE" w:rsidP="00106B1A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  <w:proofErr w:type="spellEnd"/>
                      </w:p>
                    </w:sdtContent>
                  </w:sdt>
                </w:tc>
              </w:tr>
            </w:sdtContent>
          </w:sdt>
        </w:sdtContent>
      </w:sdt>
    </w:tbl>
    <w:p w:rsidR="00123A7D" w:rsidP="00106B1A" w:rsidRDefault="00123A7D" w14:paraId="2E7CCE3C" w14:textId="77777777">
      <w:pPr>
        <w:pStyle w:val="Style1"/>
      </w:pPr>
    </w:p>
    <w:sectPr w:rsidR="00123A7D" w:rsidSect="0090637C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4699" w:rsidP="00E40C63" w:rsidRDefault="00DF4699" w14:paraId="150106ED" w14:textId="77777777">
      <w:pPr>
        <w:spacing w:after="0"/>
      </w:pPr>
      <w:r>
        <w:separator/>
      </w:r>
    </w:p>
  </w:endnote>
  <w:endnote w:type="continuationSeparator" w:id="0">
    <w:p w:rsidR="00DF4699" w:rsidP="00E40C63" w:rsidRDefault="00DF4699" w14:paraId="5BF5B69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el-Gitter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Ingenafstand"/>
                      <w:rPr>
                        <w:sz w:val="16"/>
                        <w:szCs w:val="16"/>
                      </w:rPr>
                    </w:pPr>
                    <w:proofErr w:type="spellStart"/>
                    <w:r w:rsidRPr="00F83594">
                      <w:rPr>
                        <w:lang w:val="da-DK"/>
                      </w:rPr>
                      <w:t>CompanyLegalStatement</w:t>
                    </w:r>
                    <w:proofErr w:type="spellEnd"/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Ingenafstand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Sidefod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EndPr/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proofErr w:type="spellStart"/>
              <w:r w:rsidRPr="00F83594">
                <w:rPr>
                  <w:lang w:val="da-DK"/>
                </w:rPr>
                <w:t>CompanyLegalStatement</w:t>
              </w:r>
              <w:proofErr w:type="spellEnd"/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EndPr/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Overskrift2"/>
              </w:pPr>
              <w:proofErr w:type="spellStart"/>
              <w:r w:rsidRPr="00985550">
                <w:rPr>
                  <w:lang w:val="da-DK"/>
                </w:rPr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EndPr/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Overskrift2"/>
              </w:pPr>
              <w:proofErr w:type="spellStart"/>
              <w:r w:rsidRPr="00985550">
                <w:rPr>
                  <w:lang w:val="da-DK"/>
                </w:rPr>
                <w:t>HomePage_Header_Lbl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EndPr/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Overskrift2"/>
                <w:rPr>
                  <w:lang w:val="da-DK"/>
                </w:rPr>
              </w:pPr>
              <w:proofErr w:type="spellStart"/>
              <w:r w:rsidRPr="00985550">
                <w:rPr>
                  <w:lang w:val="da-DK"/>
                </w:rPr>
                <w:t>CompanyPhoneNo_Lb</w:t>
              </w:r>
              <w:proofErr w:type="spellEnd"/>
              <w:r w:rsidRPr="00985550">
                <w:rPr>
                  <w:lang w:val="da-DK"/>
                </w:rPr>
                <w:t>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Overskrift2"/>
              </w:pPr>
              <w:proofErr w:type="spellStart"/>
              <w:r w:rsidRPr="00985550">
                <w:rPr>
                  <w:lang w:val="da-DK"/>
                </w:rPr>
                <w:t>EMail_Header_Lbl</w:t>
              </w:r>
              <w:proofErr w:type="spellEnd"/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EndPr/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proofErr w:type="spellStart"/>
              <w:r w:rsidRPr="00F83594">
                <w:rPr>
                  <w:lang w:val="da-DK"/>
                </w:rPr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EndPr/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proofErr w:type="spellStart"/>
              <w:r w:rsidRPr="00F83594">
                <w:rPr>
                  <w:lang w:val="da-DK"/>
                </w:rPr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EndPr/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proofErr w:type="spellStart"/>
              <w:r w:rsidRPr="00F83594">
                <w:rPr>
                  <w:lang w:val="da-DK"/>
                </w:rPr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proofErr w:type="spellStart"/>
              <w:r w:rsidRPr="00F83594">
                <w:rPr>
                  <w:lang w:val="da-DK"/>
                </w:rPr>
                <w:t>CompanyEMai</w:t>
              </w:r>
              <w:proofErr w:type="spellEnd"/>
              <w:r w:rsidRPr="00F83594">
                <w:rPr>
                  <w:lang w:val="da-DK"/>
                </w:rPr>
                <w:t>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EndPr/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Overskrift2"/>
              </w:pPr>
              <w:proofErr w:type="spellStart"/>
              <w:r w:rsidRPr="00985550">
                <w:rPr>
                  <w:lang w:val="da-DK"/>
                </w:rPr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EndPr/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Overskrift2"/>
              </w:pPr>
              <w:proofErr w:type="spellStart"/>
              <w:r w:rsidRPr="00985550">
                <w:rPr>
                  <w:lang w:val="da-DK"/>
                </w:rPr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EndPr/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Overskrift2"/>
              </w:pPr>
              <w:proofErr w:type="spellStart"/>
              <w:r w:rsidRPr="00985550">
                <w:rPr>
                  <w:lang w:val="da-DK"/>
                </w:rPr>
                <w:t>CompanySWIFT_Lbl</w:t>
              </w:r>
              <w:proofErr w:type="spellEnd"/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Overskrift2"/>
              </w:pPr>
              <w:proofErr w:type="spellStart"/>
              <w:r w:rsidRPr="00985550">
                <w:rPr>
                  <w:lang w:val="da-DK"/>
                </w:rPr>
                <w:t>CompanyGiroNo_Lbl</w:t>
              </w:r>
              <w:proofErr w:type="spellEnd"/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DF4699" w14:paraId="2B9064EF" w14:textId="77777777">
          <w:pPr>
            <w:pStyle w:val="Ingenafstand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EndPr/>
            <w:sdtContent>
              <w:proofErr w:type="spellStart"/>
              <w:r w:rsidRPr="00F83594" w:rsidR="00C43401">
                <w:rPr>
                  <w:lang w:val="da-DK"/>
                </w:rPr>
                <w:t>CompanyBankBranchNo</w:t>
              </w:r>
              <w:proofErr w:type="spellEnd"/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EndPr/>
            <w:sdtContent>
              <w:proofErr w:type="spellStart"/>
              <w:r w:rsidRPr="00F83594" w:rsidR="00C43401">
                <w:rPr>
                  <w:lang w:val="da-DK"/>
                </w:rPr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EndPr/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Ingenafstand"/>
              </w:pPr>
              <w:proofErr w:type="spellStart"/>
              <w:r w:rsidRPr="00F83594">
                <w:rPr>
                  <w:lang w:val="da-DK"/>
                </w:rPr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EndPr/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Ingenafstand"/>
              </w:pPr>
              <w:proofErr w:type="spellStart"/>
              <w:r w:rsidRPr="00F83594">
                <w:rPr>
                  <w:lang w:val="da-DK"/>
                </w:rPr>
                <w:t>CompanySWIFT</w:t>
              </w:r>
              <w:proofErr w:type="spellEnd"/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Ingenafstand"/>
              </w:pPr>
              <w:proofErr w:type="spellStart"/>
              <w:r w:rsidRPr="00F83594">
                <w:rPr>
                  <w:lang w:val="da-DK"/>
                </w:rPr>
                <w:t>CompanyGiroNo</w:t>
              </w:r>
              <w:proofErr w:type="spellEnd"/>
            </w:p>
          </w:tc>
        </w:sdtContent>
      </w:sdt>
    </w:tr>
  </w:tbl>
  <w:p w:rsidRPr="005C497A" w:rsidR="00C43401" w:rsidRDefault="00C43401" w14:paraId="34BE6FA2" w14:textId="77777777">
    <w:pPr>
      <w:pStyle w:val="Sidefod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4699" w:rsidP="00E40C63" w:rsidRDefault="00DF4699" w14:paraId="2930DDDE" w14:textId="77777777">
      <w:pPr>
        <w:spacing w:after="0"/>
      </w:pPr>
      <w:r>
        <w:separator/>
      </w:r>
    </w:p>
  </w:footnote>
  <w:footnote w:type="continuationSeparator" w:id="0">
    <w:p w:rsidR="00DF4699" w:rsidP="00E40C63" w:rsidRDefault="00DF4699" w14:paraId="1C4ECC7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DF4699" w14:paraId="30E8CFF0" w14:textId="77777777">
          <w:pPr>
            <w:rPr>
              <w:rStyle w:val="Strk"/>
            </w:rPr>
          </w:pPr>
          <w:sdt>
            <w:sdtPr>
              <w:rPr>
                <w:rStyle w:val="Strk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EndPr>
              <w:rPr>
                <w:rStyle w:val="Strk"/>
              </w:rPr>
            </w:sdtEndPr>
            <w:sdtContent>
              <w:proofErr w:type="spellStart"/>
              <w:r w:rsidRPr="00C43401" w:rsidR="00C43401">
                <w:rPr>
                  <w:rStyle w:val="Strk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k"/>
            </w:rPr>
            <w:t xml:space="preserve"> </w:t>
          </w:r>
          <w:sdt>
            <w:sdtPr>
              <w:rPr>
                <w:rStyle w:val="Strk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EndPr>
              <w:rPr>
                <w:rStyle w:val="Strk"/>
              </w:rPr>
            </w:sdtEndPr>
            <w:sdtContent>
              <w:proofErr w:type="spellStart"/>
              <w:r w:rsidRPr="00C43401" w:rsidR="00C43401">
                <w:rPr>
                  <w:rStyle w:val="Strk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EndPr/>
          <w:sdtContent>
            <w:p w:rsidR="00C43401" w:rsidP="00C43401" w:rsidRDefault="00C43401" w14:paraId="6E7DE9F3" w14:textId="77777777">
              <w:pPr>
                <w:pStyle w:val="Ingenafstand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DF4699" w14:paraId="6F84FF38" w14:textId="77777777">
          <w:pPr>
            <w:pStyle w:val="Ingenafstand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Sidehoved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Sidehoved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DF4699" w14:paraId="3375722D" w14:textId="77777777">
          <w:pPr>
            <w:pStyle w:val="Titel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EndPr/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EndPr/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EndPr/>
          <w:sdtContent>
            <w:p w:rsidR="00C43401" w:rsidP="00C43401" w:rsidRDefault="00C43401" w14:paraId="3BA9F0CE" w14:textId="77777777">
              <w:pPr>
                <w:pStyle w:val="Undertitel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DF4699" w14:paraId="0187DB1E" w14:textId="77777777">
          <w:pPr>
            <w:pStyle w:val="Undertitel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Sidehoved"/>
            <w:rPr>
              <w:b/>
            </w:rPr>
          </w:pPr>
        </w:p>
      </w:tc>
      <w:tc>
        <w:tcPr>
          <w:tcW w:w="2071" w:type="pct"/>
        </w:tcPr>
        <w:p w:rsidR="00C43401" w:rsidP="00C43401" w:rsidRDefault="00DF4699" w14:paraId="629C177F" w14:textId="77777777">
          <w:pPr>
            <w:pStyle w:val="Sidehoved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EndPr/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1441C"/>
    <w:rsid w:val="00032E69"/>
    <w:rsid w:val="000357EB"/>
    <w:rsid w:val="00043319"/>
    <w:rsid w:val="00051A15"/>
    <w:rsid w:val="00052A25"/>
    <w:rsid w:val="00054E3A"/>
    <w:rsid w:val="00070EE8"/>
    <w:rsid w:val="00074151"/>
    <w:rsid w:val="00083F91"/>
    <w:rsid w:val="000844A3"/>
    <w:rsid w:val="0008693A"/>
    <w:rsid w:val="000A4801"/>
    <w:rsid w:val="000A665A"/>
    <w:rsid w:val="000B0237"/>
    <w:rsid w:val="000D5A6D"/>
    <w:rsid w:val="000E071F"/>
    <w:rsid w:val="00103846"/>
    <w:rsid w:val="00106B1A"/>
    <w:rsid w:val="0011793B"/>
    <w:rsid w:val="00123A7D"/>
    <w:rsid w:val="00125DF7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F76A3"/>
    <w:rsid w:val="002008C2"/>
    <w:rsid w:val="0020108A"/>
    <w:rsid w:val="002334A5"/>
    <w:rsid w:val="00235CA0"/>
    <w:rsid w:val="00245B0E"/>
    <w:rsid w:val="0024677E"/>
    <w:rsid w:val="00261876"/>
    <w:rsid w:val="0026223A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42C6A"/>
    <w:rsid w:val="00355E20"/>
    <w:rsid w:val="00374316"/>
    <w:rsid w:val="0038349C"/>
    <w:rsid w:val="00385E42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927CF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6C4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7E85"/>
    <w:rsid w:val="0071439C"/>
    <w:rsid w:val="00715BF0"/>
    <w:rsid w:val="007162C0"/>
    <w:rsid w:val="00716E24"/>
    <w:rsid w:val="00727B53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7607A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0878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9F7E6A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C2A98"/>
    <w:rsid w:val="00AF16A1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28E2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2E88"/>
    <w:rsid w:val="00C36F18"/>
    <w:rsid w:val="00C37817"/>
    <w:rsid w:val="00C40BE4"/>
    <w:rsid w:val="00C41DE3"/>
    <w:rsid w:val="00C43401"/>
    <w:rsid w:val="00C47206"/>
    <w:rsid w:val="00C73922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44AD5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B567C"/>
    <w:rsid w:val="00DF30F1"/>
    <w:rsid w:val="00DF4699"/>
    <w:rsid w:val="00DF7E1B"/>
    <w:rsid w:val="00E11102"/>
    <w:rsid w:val="00E111C4"/>
    <w:rsid w:val="00E22B7E"/>
    <w:rsid w:val="00E2712B"/>
    <w:rsid w:val="00E40C63"/>
    <w:rsid w:val="00E41182"/>
    <w:rsid w:val="00E4361D"/>
    <w:rsid w:val="00E4786B"/>
    <w:rsid w:val="00E5253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1865"/>
    <w:rsid w:val="00F14176"/>
    <w:rsid w:val="00F20F72"/>
    <w:rsid w:val="00F219F1"/>
    <w:rsid w:val="00F36FA0"/>
    <w:rsid w:val="00F44822"/>
    <w:rsid w:val="00F47692"/>
    <w:rsid w:val="00F64196"/>
    <w:rsid w:val="00F66A1F"/>
    <w:rsid w:val="00F7015A"/>
    <w:rsid w:val="00F7093D"/>
    <w:rsid w:val="00F81AE9"/>
    <w:rsid w:val="00F848FB"/>
    <w:rsid w:val="00F86468"/>
    <w:rsid w:val="00F968F1"/>
    <w:rsid w:val="00F97B0E"/>
    <w:rsid w:val="00FA4D66"/>
    <w:rsid w:val="00FA7765"/>
    <w:rsid w:val="00FB06A1"/>
    <w:rsid w:val="00FB3DCE"/>
    <w:rsid w:val="00FC49E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fod">
    <w:name w:val="footer"/>
    <w:basedOn w:val="Normal"/>
    <w:link w:val="SidefodTegn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SidefodTegn">
    <w:name w:val="Sidefod Tegn"/>
    <w:basedOn w:val="Standardskrifttypeiafsnit"/>
    <w:link w:val="Sidefod"/>
    <w:uiPriority w:val="99"/>
    <w:rsid w:val="00E40C63"/>
  </w:style>
  <w:style w:type="character" w:styleId="Strk">
    <w:name w:val="Strong"/>
    <w:basedOn w:val="Standardskrifttypeiafsnit"/>
    <w:uiPriority w:val="22"/>
    <w:qFormat/>
    <w:rsid w:val="00E40C63"/>
    <w:rPr>
      <w:b/>
      <w:bCs/>
    </w:rPr>
  </w:style>
  <w:style w:type="paragraph" w:styleId="Sidehoved">
    <w:name w:val="header"/>
    <w:basedOn w:val="Normal"/>
    <w:link w:val="SidehovedTegn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SidehovedTegn">
    <w:name w:val="Sidehoved Tegn"/>
    <w:basedOn w:val="Standardskrifttypeiafsnit"/>
    <w:link w:val="Sidehoved"/>
    <w:uiPriority w:val="99"/>
    <w:rsid w:val="00E40C63"/>
  </w:style>
  <w:style w:type="character" w:styleId="Pladsholdertekst">
    <w:name w:val="Placeholder Text"/>
    <w:basedOn w:val="Standardskrifttypeiafsnit"/>
    <w:uiPriority w:val="99"/>
    <w:semiHidden/>
    <w:rsid w:val="00E40C63"/>
    <w:rPr>
      <w:color w:val="808080"/>
    </w:rPr>
  </w:style>
  <w:style w:type="table" w:styleId="Tabelgitter-lys">
    <w:name w:val="Grid Table Light"/>
    <w:basedOn w:val="Tabel-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Ingenafstand">
    <w:name w:val="No Spacing"/>
    <w:basedOn w:val="Normal"/>
    <w:uiPriority w:val="1"/>
    <w:qFormat/>
    <w:rsid w:val="00E111C4"/>
    <w:pPr>
      <w:spacing w:after="0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A42BE5"/>
    <w:rPr>
      <w:b/>
      <w:sz w:val="18"/>
      <w:szCs w:val="16"/>
    </w:rPr>
  </w:style>
  <w:style w:type="paragraph" w:styleId="Titel">
    <w:name w:val="Title"/>
    <w:basedOn w:val="Sidehoved"/>
    <w:next w:val="Normal"/>
    <w:link w:val="TitelTegn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elTegn">
    <w:name w:val="Titel Tegn"/>
    <w:basedOn w:val="Standardskrifttypeiafsnit"/>
    <w:link w:val="Titel"/>
    <w:uiPriority w:val="10"/>
    <w:rsid w:val="00A42BE5"/>
    <w:rPr>
      <w:rFonts w:asciiTheme="majorHAnsi" w:hAnsiTheme="majorHAnsi"/>
      <w:sz w:val="36"/>
    </w:rPr>
  </w:style>
  <w:style w:type="paragraph" w:styleId="Undertitel">
    <w:name w:val="Subtitle"/>
    <w:basedOn w:val="Sidehoved"/>
    <w:next w:val="Normal"/>
    <w:link w:val="UndertitelTegn"/>
    <w:uiPriority w:val="11"/>
    <w:qFormat/>
    <w:rsid w:val="00A42BE5"/>
    <w:rPr>
      <w:szCs w:val="20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42BE5"/>
    <w:rPr>
      <w:szCs w:val="2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4C60A5"/>
    <w:rPr>
      <w:sz w:val="18"/>
      <w:szCs w:val="18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luthilsen">
    <w:name w:val="Closing"/>
    <w:basedOn w:val="Normal"/>
    <w:link w:val="SluthilsenTegn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SluthilsenTegn">
    <w:name w:val="Sluthilsen Tegn"/>
    <w:basedOn w:val="Standardskrifttypeiafsnit"/>
    <w:link w:val="Sluthilsen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Standardskrifttypeiafsni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7a8d62a6e6e44eba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dsholderteks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dsholderteks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dsholderteks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dsholderteks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DDD747F172B4F52B282CC925755DBD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34281C7-81D6-421A-9F79-E769FF2F35A4}"/>
      </w:docPartPr>
      <w:docPartBody>
        <w:p w:rsidR="00B73718" w:rsidRDefault="009600AF" w:rsidP="009600AF">
          <w:pPr>
            <w:pStyle w:val="FDDD747F172B4F52B282CC925755DBDA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C65B634B22A744C3BF6A75AC11059AC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9046F1-1C26-4FBF-B8DD-2C167E3E384B}"/>
      </w:docPartPr>
      <w:docPartBody>
        <w:p w:rsidR="00B73718" w:rsidRDefault="009600AF" w:rsidP="009600AF">
          <w:pPr>
            <w:pStyle w:val="C65B634B22A744C3BF6A75AC11059AC9"/>
          </w:pPr>
          <w:r w:rsidRPr="00865D43">
            <w:rPr>
              <w:rStyle w:val="Pladsholderteks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4DEAF42FB294D4EBD645D67ED6CE3E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997B927-EC32-4137-ADD8-493D7A9E8F1A}"/>
      </w:docPartPr>
      <w:docPartBody>
        <w:p w:rsidR="00B73718" w:rsidRDefault="009600AF" w:rsidP="009600AF">
          <w:pPr>
            <w:pStyle w:val="F4DEAF42FB294D4EBD645D67ED6CE3EF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344D9345961F4C6899DAF06C3C2E4B9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D21251A-C65A-4A2F-89E3-466D428D723F}"/>
      </w:docPartPr>
      <w:docPartBody>
        <w:p w:rsidR="00B73718" w:rsidRDefault="009600AF" w:rsidP="009600AF">
          <w:pPr>
            <w:pStyle w:val="344D9345961F4C6899DAF06C3C2E4B99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C7B60DA0F38A4FCA9EA7204559AA2FF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7192B0-D50F-446D-93FF-31833A06DA25}"/>
      </w:docPartPr>
      <w:docPartBody>
        <w:p w:rsidR="00B73718" w:rsidRDefault="009600AF" w:rsidP="009600AF">
          <w:pPr>
            <w:pStyle w:val="C7B60DA0F38A4FCA9EA7204559AA2FF0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8D1EEAAAA86643B6826BA4A01C21B12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16ED4D-5AE9-4BA7-887A-ECEFF1A5BFB4}"/>
      </w:docPartPr>
      <w:docPartBody>
        <w:p w:rsidR="00B73718" w:rsidRDefault="009600AF" w:rsidP="009600AF">
          <w:pPr>
            <w:pStyle w:val="8D1EEAAAA86643B6826BA4A01C21B126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5CDD971EE5664292B1AF3C00BFFE49C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717BEC-986F-4182-86E0-74E4EC559318}"/>
      </w:docPartPr>
      <w:docPartBody>
        <w:p w:rsidR="00B73718" w:rsidRDefault="009600AF" w:rsidP="009600AF">
          <w:pPr>
            <w:pStyle w:val="5CDD971EE5664292B1AF3C00BFFE49C0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947FECBCB7A94C9CA6C6697915F848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439C1E-7C2B-4807-9B6F-812E1A3C90E6}"/>
      </w:docPartPr>
      <w:docPartBody>
        <w:p w:rsidR="00B73718" w:rsidRDefault="009600AF" w:rsidP="009600AF">
          <w:pPr>
            <w:pStyle w:val="947FECBCB7A94C9CA6C6697915F84867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1601B3C01053471CBA39D17268EA658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3A6C0FF-A889-41AF-9B86-D65945BA7565}"/>
      </w:docPartPr>
      <w:docPartBody>
        <w:p w:rsidR="00B73718" w:rsidRDefault="009600AF" w:rsidP="009600AF">
          <w:pPr>
            <w:pStyle w:val="1601B3C01053471CBA39D17268EA658F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3E82B7D7E5DE4C148BCAD6644355119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013C7F8-01D2-4C77-A019-A5BF4C085791}"/>
      </w:docPartPr>
      <w:docPartBody>
        <w:p w:rsidR="00B73718" w:rsidRDefault="009600AF" w:rsidP="009600AF">
          <w:pPr>
            <w:pStyle w:val="3E82B7D7E5DE4C148BCAD66443551191"/>
          </w:pPr>
          <w:r w:rsidRPr="00865D43">
            <w:rPr>
              <w:rStyle w:val="Pladsholderteks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7B0069F7CD94F049F7D622D60D1DD4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7DE5C3-B188-4E40-87EC-CD089D5E5B83}"/>
      </w:docPartPr>
      <w:docPartBody>
        <w:p w:rsidR="00B73718" w:rsidRDefault="009600AF" w:rsidP="009600AF">
          <w:pPr>
            <w:pStyle w:val="07B0069F7CD94F049F7D622D60D1DD45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4156B925AEF64322B6D2D29B26CDCA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35D9A35-F6DF-4F2B-B5A4-2052F1202754}"/>
      </w:docPartPr>
      <w:docPartBody>
        <w:p w:rsidR="00B73718" w:rsidRDefault="009600AF" w:rsidP="009600AF">
          <w:pPr>
            <w:pStyle w:val="4156B925AEF64322B6D2D29B26CDCAD2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43237"/>
    <w:rsid w:val="00073078"/>
    <w:rsid w:val="001024F7"/>
    <w:rsid w:val="00133336"/>
    <w:rsid w:val="00197A9C"/>
    <w:rsid w:val="001D6FE3"/>
    <w:rsid w:val="001F6C15"/>
    <w:rsid w:val="0027442B"/>
    <w:rsid w:val="002A6E8F"/>
    <w:rsid w:val="002A79CA"/>
    <w:rsid w:val="002B3B07"/>
    <w:rsid w:val="002B6532"/>
    <w:rsid w:val="002C6460"/>
    <w:rsid w:val="002F6AA1"/>
    <w:rsid w:val="003514EE"/>
    <w:rsid w:val="00377866"/>
    <w:rsid w:val="003A213B"/>
    <w:rsid w:val="003C12CB"/>
    <w:rsid w:val="003D1B0C"/>
    <w:rsid w:val="003E037C"/>
    <w:rsid w:val="003F5C4E"/>
    <w:rsid w:val="00401EE8"/>
    <w:rsid w:val="00431C29"/>
    <w:rsid w:val="00441283"/>
    <w:rsid w:val="00487ED5"/>
    <w:rsid w:val="004966EF"/>
    <w:rsid w:val="005073E4"/>
    <w:rsid w:val="00507E0A"/>
    <w:rsid w:val="005829BD"/>
    <w:rsid w:val="005873DB"/>
    <w:rsid w:val="00591BD2"/>
    <w:rsid w:val="005A4D48"/>
    <w:rsid w:val="005E35BE"/>
    <w:rsid w:val="006B33F1"/>
    <w:rsid w:val="00706A1F"/>
    <w:rsid w:val="00781235"/>
    <w:rsid w:val="00784F9C"/>
    <w:rsid w:val="007F1293"/>
    <w:rsid w:val="0080614B"/>
    <w:rsid w:val="0089757A"/>
    <w:rsid w:val="008A720C"/>
    <w:rsid w:val="008B657F"/>
    <w:rsid w:val="00916429"/>
    <w:rsid w:val="00920D69"/>
    <w:rsid w:val="009600AF"/>
    <w:rsid w:val="009622EA"/>
    <w:rsid w:val="009A5EC5"/>
    <w:rsid w:val="009C4954"/>
    <w:rsid w:val="00A01C7A"/>
    <w:rsid w:val="00A06072"/>
    <w:rsid w:val="00A103E8"/>
    <w:rsid w:val="00A10449"/>
    <w:rsid w:val="00A46F73"/>
    <w:rsid w:val="00AC48B9"/>
    <w:rsid w:val="00B06A1E"/>
    <w:rsid w:val="00B73718"/>
    <w:rsid w:val="00B828C8"/>
    <w:rsid w:val="00B95809"/>
    <w:rsid w:val="00BD662E"/>
    <w:rsid w:val="00BF27CE"/>
    <w:rsid w:val="00C03606"/>
    <w:rsid w:val="00CB7A61"/>
    <w:rsid w:val="00CB7A74"/>
    <w:rsid w:val="00CC7327"/>
    <w:rsid w:val="00CD6CA3"/>
    <w:rsid w:val="00D30E1C"/>
    <w:rsid w:val="00D52343"/>
    <w:rsid w:val="00DD7995"/>
    <w:rsid w:val="00E91C24"/>
    <w:rsid w:val="00EA64AF"/>
    <w:rsid w:val="00F635C5"/>
    <w:rsid w:val="00F64A28"/>
    <w:rsid w:val="00F65967"/>
    <w:rsid w:val="00F97378"/>
    <w:rsid w:val="00FA7765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9600AF"/>
    <w:rPr>
      <w:color w:val="808080"/>
    </w:rPr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ECB509BED2354C8F8270E1FE23F67B66">
    <w:name w:val="ECB509BED2354C8F8270E1FE23F67B66"/>
    <w:rsid w:val="00E91C24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1EDFE724C01C4F62BDAB5271EDBD5EFB">
    <w:name w:val="1EDFE724C01C4F62BDAB5271EDBD5EFB"/>
    <w:rsid w:val="00E91C24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05C11F04A64E4D15BC4942985A83D7CD">
    <w:name w:val="05C11F04A64E4D15BC4942985A83D7CD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90ED67B20A1743B680D5F5C99A7911A7">
    <w:name w:val="90ED67B20A1743B680D5F5C99A7911A7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CCB34BC496D24EA5A6BD278A570CAD5D">
    <w:name w:val="CCB34BC496D24EA5A6BD278A570CAD5D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AFC09438C3EE415FA4946A34B0C74F46">
    <w:name w:val="AFC09438C3EE415FA4946A34B0C74F46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D4ACF9F03012445D9F9A57EB710DA204">
    <w:name w:val="D4ACF9F03012445D9F9A57EB710DA204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26EF604519854243B1EFA2697AD408C1">
    <w:name w:val="26EF604519854243B1EFA2697AD408C1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5938F2DB125B4F41B6130E081CEADAD0">
    <w:name w:val="5938F2DB125B4F41B6130E081CEADAD0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DA3E59C24C484A18B2BEBB19F77E8F2E">
    <w:name w:val="DA3E59C24C484A18B2BEBB19F77E8F2E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24D39907A8D94D48BA6D370F8C1F4F85">
    <w:name w:val="24D39907A8D94D48BA6D370F8C1F4F85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FDC0DE25D04A4528889031F78D1354D0">
    <w:name w:val="FDC0DE25D04A4528889031F78D1354D0"/>
    <w:rsid w:val="00043237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5895C653295A448A9A175AE9A9E04235">
    <w:name w:val="5895C653295A448A9A175AE9A9E04235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132715ACCD0E41039FE3E98565C400D4">
    <w:name w:val="132715ACCD0E41039FE3E98565C400D4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FC7F8674C7934C108C12441DBFC4A09B">
    <w:name w:val="FC7F8674C7934C108C12441DBFC4A09B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5DB46EFF996348B691355DF85510EC12">
    <w:name w:val="5DB46EFF996348B691355DF85510EC12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BBEDB8BDD78A496D87524F9066BC7D70">
    <w:name w:val="BBEDB8BDD78A496D87524F9066BC7D70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8FA49AF692E6409ABA60B60871CE1D55">
    <w:name w:val="8FA49AF692E6409ABA60B60871CE1D55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C801D11C4C4241DFA0E43A1B24108C07">
    <w:name w:val="C801D11C4C4241DFA0E43A1B24108C07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9C3A7358423A4CA9AFC50D26CA80A433">
    <w:name w:val="9C3A7358423A4CA9AFC50D26CA80A433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1F18F0FD22B9422B8611B18B1FE2E0EE">
    <w:name w:val="1F18F0FD22B9422B8611B18B1FE2E0EE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0164B41A3AE64F8DA5225255EA8D4133">
    <w:name w:val="0164B41A3AE64F8DA5225255EA8D4133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FDDD747F172B4F52B282CC925755DBDA">
    <w:name w:val="FDDD747F172B4F52B282CC925755DBDA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C65B634B22A744C3BF6A75AC11059AC9">
    <w:name w:val="C65B634B22A744C3BF6A75AC11059AC9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F4DEAF42FB294D4EBD645D67ED6CE3EF">
    <w:name w:val="F4DEAF42FB294D4EBD645D67ED6CE3EF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344D9345961F4C6899DAF06C3C2E4B99">
    <w:name w:val="344D9345961F4C6899DAF06C3C2E4B99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C7B60DA0F38A4FCA9EA7204559AA2FF0">
    <w:name w:val="C7B60DA0F38A4FCA9EA7204559AA2FF0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8D1EEAAAA86643B6826BA4A01C21B126">
    <w:name w:val="8D1EEAAAA86643B6826BA4A01C21B126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5CDD971EE5664292B1AF3C00BFFE49C0">
    <w:name w:val="5CDD971EE5664292B1AF3C00BFFE49C0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947FECBCB7A94C9CA6C6697915F84867">
    <w:name w:val="947FECBCB7A94C9CA6C6697915F84867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1601B3C01053471CBA39D17268EA658F">
    <w:name w:val="1601B3C01053471CBA39D17268EA658F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3E82B7D7E5DE4C148BCAD66443551191">
    <w:name w:val="3E82B7D7E5DE4C148BCAD66443551191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07B0069F7CD94F049F7D622D60D1DD45">
    <w:name w:val="07B0069F7CD94F049F7D622D60D1DD45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4156B925AEF64322B6D2D29B26CDCAD2">
    <w:name w:val="4156B925AEF64322B6D2D29B26CDCAD2"/>
    <w:rsid w:val="009600AF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175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2025-11-05T07:24:00Z</dcterms:modified>
</cp:coreProperties>
</file>